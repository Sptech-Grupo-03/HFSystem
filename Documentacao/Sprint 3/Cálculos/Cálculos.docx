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627BD78" w:rsidR="00275260" w:rsidRDefault="00626BE3" w:rsidP="00875D51">
      <w:pPr>
        <w:pStyle w:val="Ttulo1"/>
        <w:rPr>
          <w:lang w:val="pt-BR"/>
        </w:rPr>
      </w:pPr>
      <w:r>
        <w:rPr>
          <w:lang w:val="pt-BR"/>
        </w:rPr>
        <w:t>Cálculos</w:t>
      </w:r>
    </w:p>
    <w:p w14:paraId="0DAB6263" w14:textId="77777777" w:rsidR="00662ED6" w:rsidRDefault="00662ED6" w:rsidP="00875D51">
      <w:pPr>
        <w:pStyle w:val="Ttulo1"/>
        <w:rPr>
          <w:lang w:val="pt-BR"/>
        </w:rPr>
      </w:pPr>
    </w:p>
    <w:p w14:paraId="19834AF7" w14:textId="294293BF" w:rsidR="00662ED6" w:rsidRDefault="00662ED6" w:rsidP="00662ED6">
      <w:pPr>
        <w:pStyle w:val="Ttulo1"/>
        <w:rPr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>Volume dos Reservatórios</w:t>
      </w:r>
      <w:r w:rsidRPr="00626BE3">
        <w:rPr>
          <w:sz w:val="28"/>
          <w:szCs w:val="28"/>
          <w:lang w:val="pt-BR" w:bidi="pt-BR"/>
        </w:rPr>
        <w:t xml:space="preserve">: </w:t>
      </w:r>
    </w:p>
    <w:p w14:paraId="122D210E" w14:textId="77777777" w:rsidR="00662ED6" w:rsidRDefault="00662ED6" w:rsidP="00662ED6">
      <w:pPr>
        <w:pStyle w:val="Ttulo1"/>
        <w:rPr>
          <w:sz w:val="28"/>
          <w:szCs w:val="28"/>
          <w:lang w:val="pt-BR" w:bidi="pt-BR"/>
        </w:rPr>
      </w:pPr>
    </w:p>
    <w:p w14:paraId="7FBBA8A3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1. Reservatório Cilíndrico (comum em tanques)</w:t>
      </w:r>
    </w:p>
    <w:p w14:paraId="5D4174BE" w14:textId="77777777" w:rsidR="00662ED6" w:rsidRPr="00FF663E" w:rsidRDefault="00662ED6" w:rsidP="00662ED6">
      <w:pPr>
        <w:numPr>
          <w:ilvl w:val="0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x </w:t>
      </w:r>
      <w:r w:rsidRPr="00FF663E">
        <w:rPr>
          <w:lang w:val="pt-BR"/>
        </w:rPr>
        <w:t>h</w:t>
      </w:r>
    </w:p>
    <w:p w14:paraId="33287CDC" w14:textId="7B239CFD" w:rsidR="00662ED6" w:rsidRPr="00FF663E" w:rsidRDefault="005A725A" w:rsidP="00662ED6">
      <w:pPr>
        <w:numPr>
          <w:ilvl w:val="0"/>
          <w:numId w:val="46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334AC39D" w14:textId="77777777" w:rsid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563F20A5" w14:textId="77777777" w:rsidR="00662ED6" w:rsidRPr="00FF663E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pi.</w:t>
      </w:r>
    </w:p>
    <w:p w14:paraId="4ED44623" w14:textId="77777777" w:rsidR="00662ED6" w:rsidRPr="00FF663E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409391A5" w14:textId="610D90F2" w:rsid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498A8A33" w14:textId="77777777" w:rsidR="00C5505D" w:rsidRPr="00FF663E" w:rsidRDefault="00C5505D" w:rsidP="00C5505D">
      <w:pPr>
        <w:ind w:left="1440"/>
        <w:rPr>
          <w:lang w:val="pt-BR"/>
        </w:rPr>
      </w:pPr>
    </w:p>
    <w:p w14:paraId="7847341D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2. Reservatório Cúbico ou Retangular (Tanque ou Caixa)</w:t>
      </w:r>
    </w:p>
    <w:p w14:paraId="5EA7402F" w14:textId="77777777" w:rsidR="00662ED6" w:rsidRPr="00FF663E" w:rsidRDefault="00662ED6" w:rsidP="00662ED6">
      <w:pPr>
        <w:numPr>
          <w:ilvl w:val="0"/>
          <w:numId w:val="47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l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w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 xml:space="preserve"> </w:t>
      </w:r>
    </w:p>
    <w:p w14:paraId="51562A75" w14:textId="38A0927D" w:rsidR="00662ED6" w:rsidRPr="00FF663E" w:rsidRDefault="005A725A" w:rsidP="00662ED6">
      <w:pPr>
        <w:numPr>
          <w:ilvl w:val="0"/>
          <w:numId w:val="47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71A7AD1B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48A8E682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l é o comprimento;</w:t>
      </w:r>
    </w:p>
    <w:p w14:paraId="129FF341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w é a largura;</w:t>
      </w:r>
    </w:p>
    <w:p w14:paraId="7B5FB384" w14:textId="77777777" w:rsidR="00662ED6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7902BB25" w14:textId="77777777" w:rsidR="00C5505D" w:rsidRPr="00FF663E" w:rsidRDefault="00C5505D" w:rsidP="00C5505D">
      <w:pPr>
        <w:ind w:left="1440"/>
        <w:rPr>
          <w:lang w:val="pt-BR"/>
        </w:rPr>
      </w:pPr>
    </w:p>
    <w:p w14:paraId="4A19BA9B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3. Reservatório Cônico (comum em reservatórios com fundo afunilado)</w:t>
      </w:r>
    </w:p>
    <w:p w14:paraId="58189EBB" w14:textId="77777777" w:rsidR="00662ED6" w:rsidRPr="00FF663E" w:rsidRDefault="00662ED6" w:rsidP="00662ED6">
      <w:pPr>
        <w:numPr>
          <w:ilvl w:val="0"/>
          <w:numId w:val="48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1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 xml:space="preserve"> </w:t>
      </w:r>
    </w:p>
    <w:p w14:paraId="438E3E48" w14:textId="201CCF28" w:rsidR="00662ED6" w:rsidRPr="00FF663E" w:rsidRDefault="005A725A" w:rsidP="00662ED6">
      <w:pPr>
        <w:numPr>
          <w:ilvl w:val="0"/>
          <w:numId w:val="48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42F81B89" w14:textId="77777777" w:rsidR="00662ED6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43452645" w14:textId="66A89C6A" w:rsidR="00662ED6" w:rsidRPr="00FF663E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</w:t>
      </w:r>
      <w:r w:rsidR="005A725A">
        <w:rPr>
          <w:lang w:val="pt-BR"/>
        </w:rPr>
        <w:t>;</w:t>
      </w:r>
    </w:p>
    <w:p w14:paraId="4ED9F431" w14:textId="77777777" w:rsidR="00662ED6" w:rsidRPr="00FF663E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lastRenderedPageBreak/>
        <w:t>r é o raio da base do cilindro;</w:t>
      </w:r>
    </w:p>
    <w:p w14:paraId="2D94664D" w14:textId="77777777" w:rsidR="00662ED6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3A9E8162" w14:textId="77777777" w:rsidR="00C5505D" w:rsidRPr="00FF663E" w:rsidRDefault="00C5505D" w:rsidP="00C5505D">
      <w:pPr>
        <w:ind w:left="1440"/>
        <w:rPr>
          <w:lang w:val="pt-BR"/>
        </w:rPr>
      </w:pPr>
    </w:p>
    <w:p w14:paraId="4DF1D2AA" w14:textId="77777777" w:rsidR="00662ED6" w:rsidRPr="00FF663E" w:rsidRDefault="00662ED6" w:rsidP="00662ED6">
      <w:pPr>
        <w:rPr>
          <w:b/>
          <w:bCs/>
          <w:u w:val="single"/>
          <w:lang w:val="pt-BR"/>
        </w:rPr>
      </w:pPr>
      <w:r w:rsidRPr="00FF663E">
        <w:rPr>
          <w:b/>
          <w:bCs/>
          <w:lang w:val="pt-BR"/>
        </w:rPr>
        <w:t>4. Reservatório Trapezoidal (comum em escavações ou barragens)</w:t>
      </w:r>
    </w:p>
    <w:p w14:paraId="512BA923" w14:textId="66536E24" w:rsidR="00662ED6" w:rsidRDefault="00662ED6" w:rsidP="00662ED6">
      <w:pPr>
        <w:numPr>
          <w:ilvl w:val="0"/>
          <w:numId w:val="49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(A1+A2+</w:t>
      </w:r>
      <w:r w:rsidR="00EF2320">
        <w:rPr>
          <w:lang w:val="pt-BR"/>
        </w:rPr>
        <w:t>√(</w:t>
      </w:r>
      <w:r w:rsidRPr="00FF663E">
        <w:rPr>
          <w:lang w:val="pt-BR"/>
        </w:rPr>
        <w:t>A1×A2</w:t>
      </w:r>
      <w:r w:rsidR="00EF2320">
        <w:rPr>
          <w:lang w:val="pt-BR"/>
        </w:rPr>
        <w:t>)</w:t>
      </w:r>
      <w:r w:rsidRPr="00FF663E">
        <w:rPr>
          <w:lang w:val="pt-BR"/>
        </w:rPr>
        <w:t>)</w:t>
      </w:r>
      <w:r>
        <w:rPr>
          <w:lang w:val="pt-BR"/>
        </w:rPr>
        <w:t xml:space="preserve"> </w:t>
      </w:r>
    </w:p>
    <w:p w14:paraId="13047457" w14:textId="2894D746" w:rsidR="00662ED6" w:rsidRPr="00FF663E" w:rsidRDefault="005A725A" w:rsidP="00662ED6">
      <w:pPr>
        <w:numPr>
          <w:ilvl w:val="0"/>
          <w:numId w:val="49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2CEFF22B" w14:textId="74B0A305" w:rsidR="00662ED6" w:rsidRPr="00FF663E" w:rsidRDefault="00662ED6" w:rsidP="00662ED6">
      <w:pPr>
        <w:numPr>
          <w:ilvl w:val="1"/>
          <w:numId w:val="49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0C2A16D1" w14:textId="39621B82" w:rsidR="00662ED6" w:rsidRP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45BA166F" w14:textId="25BB7308" w:rsidR="00662ED6" w:rsidRPr="00FF663E" w:rsidRDefault="00EF2320" w:rsidP="00662ED6">
      <w:pPr>
        <w:numPr>
          <w:ilvl w:val="1"/>
          <w:numId w:val="49"/>
        </w:numPr>
        <w:rPr>
          <w:lang w:val="pt-BR"/>
        </w:rPr>
      </w:pPr>
      <w:r>
        <w:rPr>
          <w:lang w:val="pt-BR"/>
        </w:rPr>
        <w:t>A1</w:t>
      </w:r>
      <w:r w:rsidR="00662ED6" w:rsidRPr="00FF663E">
        <w:rPr>
          <w:rFonts w:ascii="Arial" w:hAnsi="Arial" w:cs="Arial"/>
          <w:lang w:val="pt-BR"/>
        </w:rPr>
        <w:t>​</w:t>
      </w:r>
      <w:r w:rsidR="00662ED6" w:rsidRPr="00FF663E">
        <w:rPr>
          <w:lang w:val="pt-BR"/>
        </w:rPr>
        <w:t xml:space="preserve"> é a área da base maior;</w:t>
      </w:r>
    </w:p>
    <w:p w14:paraId="0EFB773F" w14:textId="32A410E8" w:rsidR="00662ED6" w:rsidRDefault="00EF2320" w:rsidP="00662ED6">
      <w:pPr>
        <w:numPr>
          <w:ilvl w:val="1"/>
          <w:numId w:val="49"/>
        </w:numPr>
        <w:rPr>
          <w:lang w:val="pt-BR"/>
        </w:rPr>
      </w:pPr>
      <w:r>
        <w:rPr>
          <w:lang w:val="pt-BR"/>
        </w:rPr>
        <w:t>A2</w:t>
      </w:r>
      <w:r w:rsidR="00662ED6" w:rsidRPr="00FF663E">
        <w:rPr>
          <w:rFonts w:ascii="Arial" w:hAnsi="Arial" w:cs="Arial"/>
          <w:lang w:val="pt-BR"/>
        </w:rPr>
        <w:t>​</w:t>
      </w:r>
      <w:r w:rsidR="00662ED6" w:rsidRPr="00FF663E">
        <w:rPr>
          <w:lang w:val="pt-BR"/>
        </w:rPr>
        <w:t xml:space="preserve"> é a área da base menor.</w:t>
      </w:r>
    </w:p>
    <w:p w14:paraId="2CF8AB13" w14:textId="77777777" w:rsidR="00930DC1" w:rsidRPr="00FF663E" w:rsidRDefault="00930DC1" w:rsidP="00F71E81">
      <w:pPr>
        <w:ind w:left="1440"/>
        <w:rPr>
          <w:lang w:val="pt-BR"/>
        </w:rPr>
      </w:pPr>
    </w:p>
    <w:p w14:paraId="601A53F9" w14:textId="7EC23C2E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 xml:space="preserve">5. Reservatório </w:t>
      </w:r>
      <w:r w:rsidR="004321B2" w:rsidRPr="00FF663E">
        <w:rPr>
          <w:b/>
          <w:bCs/>
          <w:lang w:val="pt-BR"/>
        </w:rPr>
        <w:t>Semiesférico</w:t>
      </w:r>
      <w:r w:rsidRPr="00FF663E">
        <w:rPr>
          <w:b/>
          <w:bCs/>
          <w:lang w:val="pt-BR"/>
        </w:rPr>
        <w:t xml:space="preserve"> (reservatórios em formato de tigela)</w:t>
      </w:r>
    </w:p>
    <w:p w14:paraId="6D14581D" w14:textId="028F7C55" w:rsidR="00662ED6" w:rsidRPr="00FF663E" w:rsidRDefault="00662ED6" w:rsidP="00662ED6">
      <w:pPr>
        <w:numPr>
          <w:ilvl w:val="0"/>
          <w:numId w:val="50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V=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2</w:t>
      </w:r>
      <w:r w:rsidR="005A725A">
        <w:rPr>
          <w:lang w:val="pt-BR"/>
        </w:rPr>
        <w:t>/</w:t>
      </w:r>
      <w:r w:rsidRPr="00FF663E">
        <w:rPr>
          <w:lang w:val="pt-BR"/>
        </w:rPr>
        <w:t>3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×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π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×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5A725A">
        <w:rPr>
          <w:vertAlign w:val="superscript"/>
          <w:lang w:val="pt-BR"/>
        </w:rPr>
        <w:t>3</w:t>
      </w:r>
      <w:r w:rsidR="005A725A">
        <w:rPr>
          <w:lang w:val="pt-BR"/>
        </w:rPr>
        <w:t xml:space="preserve"> </w:t>
      </w:r>
    </w:p>
    <w:p w14:paraId="40853683" w14:textId="0E703CA5" w:rsidR="00662ED6" w:rsidRPr="00FF663E" w:rsidRDefault="005A725A" w:rsidP="00662ED6">
      <w:pPr>
        <w:numPr>
          <w:ilvl w:val="0"/>
          <w:numId w:val="50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518921AC" w14:textId="2C3882BF" w:rsidR="00662ED6" w:rsidRDefault="00662ED6" w:rsidP="00662ED6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5D79FACA" w14:textId="32F44C59" w:rsidR="005A725A" w:rsidRPr="005A725A" w:rsidRDefault="005A725A" w:rsidP="005A725A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pi;</w:t>
      </w:r>
    </w:p>
    <w:p w14:paraId="14DD9469" w14:textId="0E88D45A" w:rsidR="00662ED6" w:rsidRPr="00FF663E" w:rsidRDefault="00662ED6" w:rsidP="00662ED6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r é o raio da esfera.</w:t>
      </w:r>
    </w:p>
    <w:p w14:paraId="3F1E5264" w14:textId="77777777" w:rsidR="00FF663E" w:rsidRPr="009B4146" w:rsidRDefault="00FF663E" w:rsidP="00875D51">
      <w:pPr>
        <w:pStyle w:val="Ttulo1"/>
        <w:rPr>
          <w:lang w:val="pt-BR"/>
        </w:rPr>
      </w:pPr>
    </w:p>
    <w:p w14:paraId="47B4AAA7" w14:textId="28F4D5CA" w:rsidR="00626BE3" w:rsidRDefault="00626BE3" w:rsidP="00875D51">
      <w:pPr>
        <w:pStyle w:val="Ttulo1"/>
        <w:rPr>
          <w:sz w:val="28"/>
          <w:szCs w:val="28"/>
          <w:lang w:val="pt-BR" w:bidi="pt-BR"/>
        </w:rPr>
      </w:pPr>
      <w:r w:rsidRPr="00626BE3">
        <w:rPr>
          <w:sz w:val="28"/>
          <w:szCs w:val="28"/>
          <w:lang w:val="pt-BR" w:bidi="pt-BR"/>
        </w:rPr>
        <w:t>Análise preditiva: Dias de uso restante da água do reservatório</w:t>
      </w:r>
    </w:p>
    <w:p w14:paraId="55434EBD" w14:textId="77777777" w:rsidR="0092796B" w:rsidRDefault="0092796B" w:rsidP="00875D51">
      <w:pPr>
        <w:pStyle w:val="Ttulo1"/>
        <w:rPr>
          <w:sz w:val="28"/>
          <w:szCs w:val="28"/>
          <w:lang w:val="pt-BR" w:bidi="pt-BR"/>
        </w:rPr>
      </w:pPr>
    </w:p>
    <w:p w14:paraId="0F743321" w14:textId="36B1F4E4" w:rsidR="0092796B" w:rsidRPr="00FF663E" w:rsidRDefault="0092796B" w:rsidP="0092796B">
      <w:pPr>
        <w:numPr>
          <w:ilvl w:val="0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 w:rsidR="00474F5B" w:rsidRPr="00474F5B">
        <w:rPr>
          <w:lang w:val="pt-BR"/>
        </w:rPr>
        <w:t>Previsão de Dias Restantes de Uso</w:t>
      </w:r>
      <w:r w:rsidRPr="00474F5B">
        <w:rPr>
          <w:lang w:val="pt-BR"/>
        </w:rPr>
        <w:t xml:space="preserve"> = VA / MCD</w:t>
      </w:r>
    </w:p>
    <w:p w14:paraId="77DA2E69" w14:textId="77777777" w:rsidR="0092796B" w:rsidRPr="00FF663E" w:rsidRDefault="0092796B" w:rsidP="0092796B">
      <w:pPr>
        <w:numPr>
          <w:ilvl w:val="0"/>
          <w:numId w:val="46"/>
        </w:numPr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25E99D9C" w14:textId="04733B70" w:rsidR="00474F5B" w:rsidRDefault="00474F5B" w:rsidP="00474F5B">
      <w:pPr>
        <w:numPr>
          <w:ilvl w:val="1"/>
          <w:numId w:val="46"/>
        </w:numPr>
        <w:rPr>
          <w:lang w:val="pt-BR"/>
        </w:rPr>
      </w:pPr>
      <w:r w:rsidRPr="00474F5B">
        <w:rPr>
          <w:b/>
          <w:bCs/>
          <w:lang w:val="pt-BR"/>
        </w:rPr>
        <w:t>Volume de Água Atual (VA):</w:t>
      </w:r>
      <w:r w:rsidRPr="00474F5B">
        <w:rPr>
          <w:lang w:val="pt-BR"/>
        </w:rPr>
        <w:t xml:space="preserve"> Volume de água disponível atualmente no reservatório, pode ser calculado de diferentes formas, dependendo do tipo de reservatório:</w:t>
      </w:r>
    </w:p>
    <w:p w14:paraId="096BC1B6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1. Reservatório Cilíndrico (comum em tanques)</w:t>
      </w:r>
    </w:p>
    <w:p w14:paraId="05F32056" w14:textId="77777777" w:rsidR="00474F5B" w:rsidRPr="00FF663E" w:rsidRDefault="00474F5B" w:rsidP="00474F5B">
      <w:pPr>
        <w:numPr>
          <w:ilvl w:val="0"/>
          <w:numId w:val="46"/>
        </w:numPr>
        <w:tabs>
          <w:tab w:val="clear" w:pos="720"/>
          <w:tab w:val="num" w:pos="1987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x altura do nível da água atual</w:t>
      </w:r>
    </w:p>
    <w:p w14:paraId="5B2C4614" w14:textId="77777777" w:rsidR="00474F5B" w:rsidRPr="00FF663E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4C894801" w14:textId="77777777" w:rsidR="00474F5B" w:rsidRPr="00FF663E" w:rsidRDefault="00474F5B" w:rsidP="00474F5B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lastRenderedPageBreak/>
        <w:t>π</w:t>
      </w:r>
      <w:r>
        <w:rPr>
          <w:lang w:val="pt-BR"/>
        </w:rPr>
        <w:t xml:space="preserve"> é o pi.</w:t>
      </w:r>
    </w:p>
    <w:p w14:paraId="499C26EE" w14:textId="77777777" w:rsidR="00474F5B" w:rsidRPr="00FF663E" w:rsidRDefault="00474F5B" w:rsidP="00474F5B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068E46C4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2. Reservatório Cúbico ou Retangular (Tanque ou Caixa)</w:t>
      </w:r>
    </w:p>
    <w:p w14:paraId="1B3D7990" w14:textId="77777777" w:rsidR="00474F5B" w:rsidRPr="00800CF9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l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w</w:t>
      </w:r>
      <w:r>
        <w:rPr>
          <w:lang w:val="pt-BR"/>
        </w:rPr>
        <w:t xml:space="preserve">  x altura do nível da água atual</w:t>
      </w:r>
    </w:p>
    <w:p w14:paraId="206D512C" w14:textId="77777777" w:rsidR="00474F5B" w:rsidRPr="00FF663E" w:rsidRDefault="00474F5B" w:rsidP="00474F5B">
      <w:pPr>
        <w:numPr>
          <w:ilvl w:val="0"/>
          <w:numId w:val="47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1CCFBFE1" w14:textId="77777777" w:rsidR="00474F5B" w:rsidRPr="00FF663E" w:rsidRDefault="00474F5B" w:rsidP="00474F5B">
      <w:pPr>
        <w:numPr>
          <w:ilvl w:val="1"/>
          <w:numId w:val="47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l é o comprimento;</w:t>
      </w:r>
    </w:p>
    <w:p w14:paraId="6900EBBC" w14:textId="77777777" w:rsidR="00474F5B" w:rsidRPr="00FF663E" w:rsidRDefault="00474F5B" w:rsidP="00474F5B">
      <w:pPr>
        <w:numPr>
          <w:ilvl w:val="1"/>
          <w:numId w:val="47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w é a largura;</w:t>
      </w:r>
    </w:p>
    <w:p w14:paraId="636072B2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3. Reservatório Cônico (comum em reservatórios com fundo afunilado)</w:t>
      </w:r>
    </w:p>
    <w:p w14:paraId="061D09FC" w14:textId="77777777" w:rsidR="00474F5B" w:rsidRPr="00A24FF1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1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 w:rsidRPr="00A24FF1">
        <w:rPr>
          <w:lang w:val="pt-BR"/>
        </w:rPr>
        <w:t xml:space="preserve"> </w:t>
      </w:r>
      <w:r>
        <w:rPr>
          <w:lang w:val="pt-BR"/>
        </w:rPr>
        <w:t>x altura do nível da água atual</w:t>
      </w:r>
    </w:p>
    <w:p w14:paraId="2314AA91" w14:textId="77777777" w:rsidR="00474F5B" w:rsidRPr="00FF663E" w:rsidRDefault="00474F5B" w:rsidP="00474F5B">
      <w:pPr>
        <w:numPr>
          <w:ilvl w:val="0"/>
          <w:numId w:val="48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AE041FB" w14:textId="77777777" w:rsidR="00474F5B" w:rsidRPr="00FF663E" w:rsidRDefault="00474F5B" w:rsidP="00474F5B">
      <w:pPr>
        <w:numPr>
          <w:ilvl w:val="1"/>
          <w:numId w:val="48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pi;</w:t>
      </w:r>
    </w:p>
    <w:p w14:paraId="38503B10" w14:textId="77777777" w:rsidR="00474F5B" w:rsidRPr="00FF663E" w:rsidRDefault="00474F5B" w:rsidP="00474F5B">
      <w:pPr>
        <w:numPr>
          <w:ilvl w:val="1"/>
          <w:numId w:val="48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78F69878" w14:textId="77777777" w:rsidR="00474F5B" w:rsidRPr="00FF663E" w:rsidRDefault="00474F5B" w:rsidP="00474F5B">
      <w:pPr>
        <w:ind w:left="1440"/>
        <w:rPr>
          <w:b/>
          <w:bCs/>
          <w:u w:val="single"/>
          <w:lang w:val="pt-BR"/>
        </w:rPr>
      </w:pPr>
      <w:r w:rsidRPr="00FF663E">
        <w:rPr>
          <w:b/>
          <w:bCs/>
          <w:lang w:val="pt-BR"/>
        </w:rPr>
        <w:t>4. Reservatório Trapezoidal (comum em escavações ou barragens)</w:t>
      </w:r>
    </w:p>
    <w:p w14:paraId="2744349F" w14:textId="77777777" w:rsidR="00474F5B" w:rsidRPr="00A24FF1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x altura do nível da água atual</w:t>
      </w:r>
      <w:r w:rsidRPr="00A24FF1">
        <w:rPr>
          <w:lang w:val="pt-BR"/>
        </w:rPr>
        <w:t xml:space="preserve"> /3 × (A1+A2+√(A1×A2)) </w:t>
      </w:r>
    </w:p>
    <w:p w14:paraId="7EA38981" w14:textId="77777777" w:rsidR="00474F5B" w:rsidRPr="00FF663E" w:rsidRDefault="00474F5B" w:rsidP="00474F5B">
      <w:pPr>
        <w:numPr>
          <w:ilvl w:val="0"/>
          <w:numId w:val="49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2DF2095" w14:textId="77777777" w:rsidR="00474F5B" w:rsidRPr="00FF663E" w:rsidRDefault="00474F5B" w:rsidP="00474F5B">
      <w:pPr>
        <w:numPr>
          <w:ilvl w:val="1"/>
          <w:numId w:val="49"/>
        </w:numPr>
        <w:tabs>
          <w:tab w:val="clear" w:pos="1440"/>
          <w:tab w:val="num" w:pos="2520"/>
        </w:tabs>
        <w:ind w:left="2707"/>
        <w:rPr>
          <w:lang w:val="pt-BR"/>
        </w:rPr>
      </w:pPr>
      <w:r>
        <w:rPr>
          <w:lang w:val="pt-BR"/>
        </w:rPr>
        <w:t>A1</w:t>
      </w:r>
      <w:r w:rsidRPr="00FF663E">
        <w:rPr>
          <w:rFonts w:ascii="Arial" w:hAnsi="Arial" w:cs="Arial"/>
          <w:lang w:val="pt-BR"/>
        </w:rPr>
        <w:t>​</w:t>
      </w:r>
      <w:r w:rsidRPr="00FF663E">
        <w:rPr>
          <w:lang w:val="pt-BR"/>
        </w:rPr>
        <w:t xml:space="preserve"> é a área da base maior;</w:t>
      </w:r>
    </w:p>
    <w:p w14:paraId="24F1E4C0" w14:textId="77777777" w:rsidR="00474F5B" w:rsidRPr="00FF663E" w:rsidRDefault="00474F5B" w:rsidP="00474F5B">
      <w:pPr>
        <w:numPr>
          <w:ilvl w:val="1"/>
          <w:numId w:val="49"/>
        </w:numPr>
        <w:tabs>
          <w:tab w:val="clear" w:pos="1440"/>
          <w:tab w:val="num" w:pos="2520"/>
        </w:tabs>
        <w:ind w:left="2707"/>
        <w:rPr>
          <w:lang w:val="pt-BR"/>
        </w:rPr>
      </w:pPr>
      <w:r>
        <w:rPr>
          <w:lang w:val="pt-BR"/>
        </w:rPr>
        <w:t>A2</w:t>
      </w:r>
      <w:r w:rsidRPr="00FF663E">
        <w:rPr>
          <w:rFonts w:ascii="Arial" w:hAnsi="Arial" w:cs="Arial"/>
          <w:lang w:val="pt-BR"/>
        </w:rPr>
        <w:t>​</w:t>
      </w:r>
      <w:r w:rsidRPr="00FF663E">
        <w:rPr>
          <w:lang w:val="pt-BR"/>
        </w:rPr>
        <w:t xml:space="preserve"> é a área da base menor.</w:t>
      </w:r>
    </w:p>
    <w:p w14:paraId="6EE14D73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5. Reservatório Semiesférico (reservatórios em formato de tigela)</w:t>
      </w:r>
    </w:p>
    <w:p w14:paraId="54651B5A" w14:textId="77777777" w:rsidR="00474F5B" w:rsidRPr="00FF663E" w:rsidRDefault="00474F5B" w:rsidP="00474F5B">
      <w:pPr>
        <w:numPr>
          <w:ilvl w:val="0"/>
          <w:numId w:val="50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2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5A725A">
        <w:rPr>
          <w:vertAlign w:val="superscript"/>
          <w:lang w:val="pt-BR"/>
        </w:rPr>
        <w:t>3</w:t>
      </w:r>
      <w:r>
        <w:rPr>
          <w:lang w:val="pt-BR"/>
        </w:rPr>
        <w:t xml:space="preserve"> </w:t>
      </w:r>
    </w:p>
    <w:p w14:paraId="45D73F29" w14:textId="77777777" w:rsidR="00474F5B" w:rsidRPr="00FF663E" w:rsidRDefault="00474F5B" w:rsidP="00474F5B">
      <w:pPr>
        <w:numPr>
          <w:ilvl w:val="0"/>
          <w:numId w:val="50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D9EDE36" w14:textId="77777777" w:rsidR="00474F5B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V</w:t>
      </w:r>
      <w:r>
        <w:rPr>
          <w:lang w:val="pt-BR"/>
        </w:rPr>
        <w:t>A</w:t>
      </w:r>
      <w:r w:rsidRPr="00FF663E">
        <w:rPr>
          <w:lang w:val="pt-BR"/>
        </w:rPr>
        <w:t xml:space="preserve"> é o volume</w:t>
      </w:r>
      <w:r>
        <w:rPr>
          <w:lang w:val="pt-BR"/>
        </w:rPr>
        <w:t xml:space="preserve"> atual</w:t>
      </w:r>
      <w:r w:rsidRPr="00FF663E">
        <w:rPr>
          <w:lang w:val="pt-BR"/>
        </w:rPr>
        <w:t>;</w:t>
      </w:r>
    </w:p>
    <w:p w14:paraId="02BFA10D" w14:textId="77777777" w:rsidR="00474F5B" w:rsidRPr="005A725A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pi;</w:t>
      </w:r>
    </w:p>
    <w:p w14:paraId="0C9224B3" w14:textId="77777777" w:rsidR="00474F5B" w:rsidRPr="00FF663E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esfera.</w:t>
      </w:r>
    </w:p>
    <w:p w14:paraId="27447C92" w14:textId="49F76D7E" w:rsidR="00474F5B" w:rsidRPr="00730C9D" w:rsidRDefault="00474F5B" w:rsidP="00730C9D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esfera.</w:t>
      </w:r>
    </w:p>
    <w:p w14:paraId="6204EDD3" w14:textId="77777777" w:rsidR="00C5505D" w:rsidRDefault="00C5505D" w:rsidP="00875D51">
      <w:pPr>
        <w:pStyle w:val="Ttulo1"/>
        <w:rPr>
          <w:sz w:val="28"/>
          <w:szCs w:val="28"/>
          <w:lang w:val="pt-BR" w:bidi="pt-BR"/>
        </w:rPr>
      </w:pPr>
    </w:p>
    <w:p w14:paraId="1DADFDDE" w14:textId="77777777" w:rsidR="00626BE3" w:rsidRDefault="00626BE3" w:rsidP="00875D51">
      <w:pPr>
        <w:pStyle w:val="Ttulo1"/>
        <w:rPr>
          <w:sz w:val="28"/>
          <w:szCs w:val="28"/>
          <w:lang w:val="pt-BR" w:bidi="pt-BR"/>
        </w:rPr>
      </w:pPr>
    </w:p>
    <w:p w14:paraId="0E882F42" w14:textId="6EEC8D66" w:rsidR="007F20E4" w:rsidRDefault="00730C9D" w:rsidP="007F20E4">
      <w:pPr>
        <w:numPr>
          <w:ilvl w:val="1"/>
          <w:numId w:val="46"/>
        </w:numPr>
        <w:rPr>
          <w:lang w:val="pt-BR"/>
        </w:rPr>
      </w:pPr>
      <w:r w:rsidRPr="00730C9D">
        <w:rPr>
          <w:b/>
          <w:bCs/>
          <w:lang w:val="pt-BR"/>
        </w:rPr>
        <w:t>Média de Consumo Diário (MCD):</w:t>
      </w:r>
      <w:r w:rsidRPr="00730C9D">
        <w:rPr>
          <w:lang w:val="pt-BR"/>
        </w:rPr>
        <w:t xml:space="preserve"> Média do volume de água consumido por dia (litros ou m³) em um determinado período.</w:t>
      </w:r>
    </w:p>
    <w:p w14:paraId="131E7126" w14:textId="0FAA8CF5" w:rsidR="007F20E4" w:rsidRDefault="007F20E4" w:rsidP="00D94A6B">
      <w:pPr>
        <w:numPr>
          <w:ilvl w:val="2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 w:rsidR="00C24818">
        <w:rPr>
          <w:lang w:val="pt-BR"/>
        </w:rPr>
        <w:t xml:space="preserve"> </w:t>
      </w:r>
      <w:r w:rsidR="00672849" w:rsidRPr="00C24818">
        <w:rPr>
          <w:lang w:val="pt-BR"/>
        </w:rPr>
        <w:t>MCD</w:t>
      </w:r>
      <w:r w:rsidRPr="00C24818">
        <w:rPr>
          <w:lang w:val="pt-BR"/>
        </w:rPr>
        <w:t xml:space="preserve"> = </w:t>
      </w:r>
      <w:r w:rsidR="00A97D40" w:rsidRPr="00C24818">
        <w:rPr>
          <w:lang w:val="pt-BR"/>
        </w:rPr>
        <w:t>∑</w:t>
      </w:r>
      <w:r w:rsidR="003A2ED0" w:rsidRPr="00C24818">
        <w:rPr>
          <w:lang w:val="pt-BR"/>
        </w:rPr>
        <w:t>c</w:t>
      </w:r>
      <w:r w:rsidR="00344685" w:rsidRPr="00C24818">
        <w:rPr>
          <w:lang w:val="pt-BR"/>
        </w:rPr>
        <w:t>onsumo diário</w:t>
      </w:r>
      <w:r w:rsidR="00BD0647">
        <w:rPr>
          <w:lang w:val="pt-BR"/>
        </w:rPr>
        <w:t xml:space="preserve"> de um determinado período</w:t>
      </w:r>
      <w:r w:rsidR="00344685" w:rsidRPr="00C24818">
        <w:rPr>
          <w:lang w:val="pt-BR"/>
        </w:rPr>
        <w:t xml:space="preserve"> / n</w:t>
      </w:r>
      <w:r w:rsidR="00C24818" w:rsidRPr="00C24818">
        <w:rPr>
          <w:lang w:val="pt-BR"/>
        </w:rPr>
        <w:t>úmero</w:t>
      </w:r>
      <w:r w:rsidR="00344685" w:rsidRPr="00C24818">
        <w:rPr>
          <w:lang w:val="pt-BR"/>
        </w:rPr>
        <w:t xml:space="preserve"> de </w:t>
      </w:r>
      <w:r w:rsidR="003A2ED0" w:rsidRPr="00C24818">
        <w:rPr>
          <w:lang w:val="pt-BR"/>
        </w:rPr>
        <w:t>dia</w:t>
      </w:r>
      <w:r w:rsidR="00C24818" w:rsidRPr="00C24818">
        <w:rPr>
          <w:lang w:val="pt-BR"/>
        </w:rPr>
        <w:t>s</w:t>
      </w:r>
    </w:p>
    <w:p w14:paraId="3E3BF3F2" w14:textId="6E8E8634" w:rsidR="00D94A6B" w:rsidRPr="00E71ECB" w:rsidRDefault="00D94A6B" w:rsidP="00D94A6B">
      <w:pPr>
        <w:numPr>
          <w:ilvl w:val="0"/>
          <w:numId w:val="46"/>
        </w:numPr>
        <w:rPr>
          <w:lang w:val="pt-BR"/>
        </w:rPr>
      </w:pPr>
      <w:r w:rsidRPr="00D94A6B">
        <w:rPr>
          <w:b/>
          <w:bCs/>
        </w:rPr>
        <w:t>Observação:</w:t>
      </w:r>
      <w:r w:rsidRPr="00D94A6B">
        <w:t xml:space="preserve"> Para que o cálculo da </w:t>
      </w:r>
      <w:r w:rsidRPr="00D94A6B">
        <w:rPr>
          <w:b/>
          <w:bCs/>
        </w:rPr>
        <w:t xml:space="preserve">Previsão de Dias Restantes </w:t>
      </w:r>
      <w:r>
        <w:rPr>
          <w:b/>
          <w:bCs/>
        </w:rPr>
        <w:t>de Uso</w:t>
      </w:r>
      <w:r w:rsidRPr="00D94A6B">
        <w:t xml:space="preserve"> seja mais preciso, </w:t>
      </w:r>
      <w:r>
        <w:t>seria necessário que</w:t>
      </w:r>
      <w:r w:rsidRPr="00D94A6B">
        <w:t xml:space="preserve"> o sistema acumul</w:t>
      </w:r>
      <w:r>
        <w:t>asse</w:t>
      </w:r>
      <w:r w:rsidRPr="00D94A6B">
        <w:t xml:space="preserve"> dados de consumo diário ao longo de </w:t>
      </w:r>
      <w:r w:rsidR="00582A5E">
        <w:t xml:space="preserve">pelo menos </w:t>
      </w:r>
      <w:r w:rsidRPr="00D94A6B">
        <w:t xml:space="preserve">um </w:t>
      </w:r>
      <w:r w:rsidR="00CA2336">
        <w:t>ano</w:t>
      </w:r>
      <w:r w:rsidRPr="00D94A6B">
        <w:t xml:space="preserve">. Isso permite que a </w:t>
      </w:r>
      <w:r w:rsidRPr="00D94A6B">
        <w:rPr>
          <w:b/>
          <w:bCs/>
        </w:rPr>
        <w:t>Média de Consumo Diário (MCD)</w:t>
      </w:r>
      <w:r w:rsidRPr="00D94A6B">
        <w:t xml:space="preserve"> se ajuste</w:t>
      </w:r>
      <w:r w:rsidR="009F0A55">
        <w:t>, sendo calculada com base na</w:t>
      </w:r>
      <w:r w:rsidRPr="00D94A6B">
        <w:t>s variações sazonais</w:t>
      </w:r>
      <w:r w:rsidR="003C4C36">
        <w:t xml:space="preserve"> ou mensais</w:t>
      </w:r>
      <w:r w:rsidRPr="00D94A6B">
        <w:t xml:space="preserve">, refletindo melhor o padrão de consumo em diferentes fases da safra </w:t>
      </w:r>
      <w:r w:rsidR="005B05DD">
        <w:t xml:space="preserve">do cliente </w:t>
      </w:r>
      <w:r w:rsidRPr="00D94A6B">
        <w:t>e proporcionando uma previsão mais eficaz.</w:t>
      </w:r>
      <w:r w:rsidR="005B05DD">
        <w:t xml:space="preserve"> Contudo, com base num levantamento </w:t>
      </w:r>
      <w:r w:rsidR="007D56BD">
        <w:t xml:space="preserve">geral </w:t>
      </w:r>
      <w:r w:rsidR="005B05DD">
        <w:t xml:space="preserve">feito pela </w:t>
      </w:r>
      <w:hyperlink r:id="rId12" w:history="1">
        <w:r w:rsidR="00E1036D" w:rsidRPr="00E1036D">
          <w:rPr>
            <w:rStyle w:val="Hyperlink"/>
            <w:rFonts w:asciiTheme="minorHAnsi" w:hAnsiTheme="minorHAnsi"/>
          </w:rPr>
          <w:t>Agência Nacional de Águas e Saneamento Básico (ANA)</w:t>
        </w:r>
      </w:hyperlink>
      <w:r w:rsidR="00E1036D">
        <w:t>, é possível aplicar uma taxa de variação média</w:t>
      </w:r>
      <w:r w:rsidR="00054EDD">
        <w:t xml:space="preserve"> padrão</w:t>
      </w:r>
      <w:r w:rsidR="00CB00B0">
        <w:t xml:space="preserve"> </w:t>
      </w:r>
      <w:r w:rsidR="007D56BD">
        <w:t xml:space="preserve">aproximada </w:t>
      </w:r>
      <w:r w:rsidR="00CB00B0">
        <w:t>para o mês que procede</w:t>
      </w:r>
      <w:r w:rsidR="003C4C36">
        <w:t xml:space="preserve"> enquanto o sistema não possui os dados necessários para a análise</w:t>
      </w:r>
      <w:r w:rsidR="00CB00B0">
        <w:t>.</w:t>
      </w:r>
    </w:p>
    <w:p w14:paraId="20616D1D" w14:textId="77777777" w:rsidR="00E71ECB" w:rsidRPr="001D2B7D" w:rsidRDefault="00E71ECB" w:rsidP="00E71ECB">
      <w:pPr>
        <w:ind w:left="720"/>
        <w:rPr>
          <w:lang w:val="pt-BR"/>
        </w:rPr>
      </w:pPr>
    </w:p>
    <w:p w14:paraId="3F974240" w14:textId="120AEE2F" w:rsidR="001D2B7D" w:rsidRDefault="001D2B7D" w:rsidP="001D2B7D">
      <w:pPr>
        <w:numPr>
          <w:ilvl w:val="1"/>
          <w:numId w:val="46"/>
        </w:numPr>
        <w:rPr>
          <w:lang w:val="pt-BR"/>
        </w:rPr>
      </w:pPr>
      <w:r w:rsidRPr="00730C9D">
        <w:rPr>
          <w:b/>
          <w:bCs/>
          <w:lang w:val="pt-BR"/>
        </w:rPr>
        <w:t>Média de Consumo Diário</w:t>
      </w:r>
      <w:r w:rsidR="00B41759">
        <w:rPr>
          <w:b/>
          <w:bCs/>
          <w:lang w:val="pt-BR"/>
        </w:rPr>
        <w:t xml:space="preserve"> AJUSTAD</w:t>
      </w:r>
      <w:r w:rsidR="004F5660">
        <w:rPr>
          <w:b/>
          <w:bCs/>
          <w:lang w:val="pt-BR"/>
        </w:rPr>
        <w:t>A</w:t>
      </w:r>
      <w:r w:rsidRPr="00730C9D">
        <w:rPr>
          <w:b/>
          <w:bCs/>
          <w:lang w:val="pt-BR"/>
        </w:rPr>
        <w:t xml:space="preserve"> </w:t>
      </w:r>
      <w:r w:rsidR="00010AE0">
        <w:rPr>
          <w:b/>
          <w:bCs/>
          <w:lang w:val="pt-BR"/>
        </w:rPr>
        <w:t xml:space="preserve">com os dados da ANA </w:t>
      </w:r>
      <w:r w:rsidRPr="00730C9D">
        <w:rPr>
          <w:b/>
          <w:bCs/>
          <w:lang w:val="pt-BR"/>
        </w:rPr>
        <w:t>(MCD</w:t>
      </w:r>
      <w:r w:rsidR="00B41759">
        <w:rPr>
          <w:b/>
          <w:bCs/>
          <w:lang w:val="pt-BR"/>
        </w:rPr>
        <w:t>A</w:t>
      </w:r>
      <w:r w:rsidRPr="00730C9D">
        <w:rPr>
          <w:b/>
          <w:bCs/>
          <w:lang w:val="pt-BR"/>
        </w:rPr>
        <w:t>)</w:t>
      </w:r>
      <w:r>
        <w:rPr>
          <w:b/>
          <w:bCs/>
          <w:lang w:val="pt-BR"/>
        </w:rPr>
        <w:t xml:space="preserve"> </w:t>
      </w:r>
      <w:r w:rsidRPr="00730C9D">
        <w:rPr>
          <w:b/>
          <w:bCs/>
          <w:lang w:val="pt-BR"/>
        </w:rPr>
        <w:t>:</w:t>
      </w:r>
      <w:r w:rsidRPr="00730C9D">
        <w:rPr>
          <w:lang w:val="pt-BR"/>
        </w:rPr>
        <w:t xml:space="preserve"> Média do volume de água consumido por dia (litros ou m³) em um determinado período.</w:t>
      </w:r>
    </w:p>
    <w:p w14:paraId="28D56BD7" w14:textId="574B7F68" w:rsidR="001D2B7D" w:rsidRDefault="001D2B7D" w:rsidP="001D2B7D">
      <w:pPr>
        <w:numPr>
          <w:ilvl w:val="2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>
        <w:rPr>
          <w:lang w:val="pt-BR"/>
        </w:rPr>
        <w:t xml:space="preserve"> </w:t>
      </w:r>
      <w:r w:rsidRPr="00C24818">
        <w:rPr>
          <w:lang w:val="pt-BR"/>
        </w:rPr>
        <w:t>MCD</w:t>
      </w:r>
      <w:r w:rsidR="00B41759">
        <w:rPr>
          <w:lang w:val="pt-BR"/>
        </w:rPr>
        <w:t>A</w:t>
      </w:r>
      <w:r w:rsidRPr="00C24818">
        <w:rPr>
          <w:lang w:val="pt-BR"/>
        </w:rPr>
        <w:t xml:space="preserve"> = </w:t>
      </w:r>
      <w:r w:rsidR="00B41759">
        <w:rPr>
          <w:lang w:val="pt-BR"/>
        </w:rPr>
        <w:t>(</w:t>
      </w:r>
      <w:r w:rsidRPr="00C24818">
        <w:rPr>
          <w:lang w:val="pt-BR"/>
        </w:rPr>
        <w:t>∑consumo diário</w:t>
      </w:r>
      <w:r w:rsidR="00010AE0">
        <w:rPr>
          <w:lang w:val="pt-BR"/>
        </w:rPr>
        <w:t xml:space="preserve"> de um determinado período</w:t>
      </w:r>
      <w:r w:rsidRPr="00C24818">
        <w:rPr>
          <w:lang w:val="pt-BR"/>
        </w:rPr>
        <w:t xml:space="preserve"> / número de dias</w:t>
      </w:r>
      <w:r w:rsidR="00B41759">
        <w:rPr>
          <w:lang w:val="pt-BR"/>
        </w:rPr>
        <w:t xml:space="preserve">) </w:t>
      </w:r>
      <w:r w:rsidR="00B41759" w:rsidRPr="00040B14">
        <w:rPr>
          <w:lang w:val="pt-BR"/>
        </w:rPr>
        <w:t>× (1 + Variação Percentual</w:t>
      </w:r>
      <w:r w:rsidR="00B41759">
        <w:rPr>
          <w:lang w:val="pt-BR"/>
        </w:rPr>
        <w:t xml:space="preserve"> do Próximo Mês</w:t>
      </w:r>
      <w:r w:rsidR="00B41759" w:rsidRPr="00040B14">
        <w:rPr>
          <w:lang w:val="pt-BR"/>
        </w:rPr>
        <w:t>/100</w:t>
      </w:r>
      <w:r w:rsidR="00B41759">
        <w:rPr>
          <w:lang w:val="pt-BR"/>
        </w:rPr>
        <w:t>)</w:t>
      </w:r>
    </w:p>
    <w:p w14:paraId="601F4587" w14:textId="3B49E65A" w:rsidR="00DE61F0" w:rsidRPr="00B41759" w:rsidRDefault="00DE61F0" w:rsidP="00B41759">
      <w:pPr>
        <w:ind w:left="0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26BDA9" wp14:editId="29D26E26">
            <wp:extent cx="3902710" cy="2286000"/>
            <wp:effectExtent l="0" t="0" r="2540" b="0"/>
            <wp:docPr id="100824529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29" name="Imagem 13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127" cy="2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933" w14:textId="36EC99D3" w:rsidR="00DE5E70" w:rsidRDefault="00DE5E70" w:rsidP="00681BDC">
      <w:pPr>
        <w:ind w:left="720"/>
        <w:rPr>
          <w:lang w:val="pt-BR"/>
        </w:rPr>
      </w:pPr>
      <w:hyperlink r:id="rId14" w:history="1">
        <w:r w:rsidRPr="00957E54">
          <w:rPr>
            <w:rStyle w:val="Hyperlink"/>
            <w:rFonts w:asciiTheme="minorHAnsi" w:hAnsiTheme="minorHAnsi"/>
            <w:lang w:val="pt-BR"/>
          </w:rPr>
          <w:t>file:///C:/Users/leosa/Downloads/Atlas%20irriga%C3%A7%C3%A3o_2%20ed.%20(1).pdf</w:t>
        </w:r>
      </w:hyperlink>
    </w:p>
    <w:p w14:paraId="66C6C368" w14:textId="08D86EC4" w:rsidR="00693081" w:rsidRPr="00582A5E" w:rsidRDefault="00B03252" w:rsidP="00681BDC">
      <w:pPr>
        <w:ind w:left="720"/>
        <w:rPr>
          <w:b/>
          <w:bCs/>
          <w:lang w:val="pt-BR"/>
        </w:rPr>
      </w:pPr>
      <w:r w:rsidRPr="00582A5E">
        <w:rPr>
          <w:b/>
          <w:bCs/>
          <w:lang w:val="pt-BR"/>
        </w:rPr>
        <w:lastRenderedPageBreak/>
        <w:t>Variação na demanda hídrica por mês:</w:t>
      </w:r>
    </w:p>
    <w:tbl>
      <w:tblPr>
        <w:tblStyle w:val="Tabelacomgrade"/>
        <w:tblW w:w="564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1174"/>
        <w:gridCol w:w="2201"/>
        <w:gridCol w:w="2268"/>
      </w:tblGrid>
      <w:tr w:rsidR="00CC6EC1" w14:paraId="31B3A217" w14:textId="77777777" w:rsidTr="00CC6EC1">
        <w:tc>
          <w:tcPr>
            <w:tcW w:w="1174" w:type="dxa"/>
            <w:vAlign w:val="center"/>
          </w:tcPr>
          <w:p w14:paraId="6C5FCAF4" w14:textId="0427045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Mês</w:t>
            </w:r>
          </w:p>
        </w:tc>
        <w:tc>
          <w:tcPr>
            <w:tcW w:w="2201" w:type="dxa"/>
            <w:vAlign w:val="center"/>
          </w:tcPr>
          <w:p w14:paraId="31F9F23F" w14:textId="67DD9BE6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Demanda Hídrica (m³/s)</w:t>
            </w:r>
          </w:p>
        </w:tc>
        <w:tc>
          <w:tcPr>
            <w:tcW w:w="2268" w:type="dxa"/>
            <w:vAlign w:val="center"/>
          </w:tcPr>
          <w:p w14:paraId="5CCF1B40" w14:textId="3BB2A5C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Variação para o próximo mês (%)</w:t>
            </w:r>
          </w:p>
        </w:tc>
      </w:tr>
      <w:tr w:rsidR="00CC6EC1" w14:paraId="2647A0DB" w14:textId="77777777" w:rsidTr="00CC6EC1">
        <w:tc>
          <w:tcPr>
            <w:tcW w:w="1174" w:type="dxa"/>
            <w:vAlign w:val="center"/>
          </w:tcPr>
          <w:p w14:paraId="2594047D" w14:textId="4F8F0B0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Janeiro</w:t>
            </w:r>
          </w:p>
        </w:tc>
        <w:tc>
          <w:tcPr>
            <w:tcW w:w="2201" w:type="dxa"/>
            <w:vAlign w:val="center"/>
          </w:tcPr>
          <w:p w14:paraId="3A7CEE47" w14:textId="3DA7D54E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68" w:type="dxa"/>
            <w:vAlign w:val="center"/>
          </w:tcPr>
          <w:p w14:paraId="65CDDC7A" w14:textId="6AAED42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25,00%</w:t>
            </w:r>
          </w:p>
        </w:tc>
      </w:tr>
      <w:tr w:rsidR="00CC6EC1" w14:paraId="57DA5C82" w14:textId="77777777" w:rsidTr="00CC6EC1">
        <w:tc>
          <w:tcPr>
            <w:tcW w:w="1174" w:type="dxa"/>
            <w:vAlign w:val="center"/>
          </w:tcPr>
          <w:p w14:paraId="6B186E74" w14:textId="500E76B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Fevereiro</w:t>
            </w:r>
          </w:p>
        </w:tc>
        <w:tc>
          <w:tcPr>
            <w:tcW w:w="2201" w:type="dxa"/>
            <w:vAlign w:val="center"/>
          </w:tcPr>
          <w:p w14:paraId="23524DC8" w14:textId="55ED6FC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750</w:t>
            </w:r>
          </w:p>
        </w:tc>
        <w:tc>
          <w:tcPr>
            <w:tcW w:w="2268" w:type="dxa"/>
            <w:vAlign w:val="center"/>
          </w:tcPr>
          <w:p w14:paraId="277EAC07" w14:textId="10E5CD3C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-33,30%</w:t>
            </w:r>
          </w:p>
        </w:tc>
      </w:tr>
      <w:tr w:rsidR="00CC6EC1" w14:paraId="6913F07A" w14:textId="77777777" w:rsidTr="00CC6EC1">
        <w:tc>
          <w:tcPr>
            <w:tcW w:w="1174" w:type="dxa"/>
            <w:vAlign w:val="center"/>
          </w:tcPr>
          <w:p w14:paraId="1731C604" w14:textId="5AFF232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Março</w:t>
            </w:r>
          </w:p>
        </w:tc>
        <w:tc>
          <w:tcPr>
            <w:tcW w:w="2201" w:type="dxa"/>
            <w:vAlign w:val="center"/>
          </w:tcPr>
          <w:p w14:paraId="6B863468" w14:textId="08F47D64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2268" w:type="dxa"/>
            <w:vAlign w:val="center"/>
          </w:tcPr>
          <w:p w14:paraId="16957963" w14:textId="267B203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100,00%</w:t>
            </w:r>
          </w:p>
        </w:tc>
      </w:tr>
      <w:tr w:rsidR="00CC6EC1" w14:paraId="3108530A" w14:textId="77777777" w:rsidTr="00CC6EC1">
        <w:tc>
          <w:tcPr>
            <w:tcW w:w="1174" w:type="dxa"/>
            <w:vAlign w:val="center"/>
          </w:tcPr>
          <w:p w14:paraId="5EB0FA95" w14:textId="5C8FFBB4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Abril</w:t>
            </w:r>
          </w:p>
        </w:tc>
        <w:tc>
          <w:tcPr>
            <w:tcW w:w="2201" w:type="dxa"/>
            <w:vAlign w:val="center"/>
          </w:tcPr>
          <w:p w14:paraId="468A2056" w14:textId="1AB80FC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2268" w:type="dxa"/>
            <w:vAlign w:val="center"/>
          </w:tcPr>
          <w:p w14:paraId="3C0766E6" w14:textId="2242ABB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55,00%</w:t>
            </w:r>
          </w:p>
        </w:tc>
      </w:tr>
      <w:tr w:rsidR="00CC6EC1" w14:paraId="5E633CCF" w14:textId="77777777" w:rsidTr="00CC6EC1">
        <w:tc>
          <w:tcPr>
            <w:tcW w:w="1174" w:type="dxa"/>
            <w:vAlign w:val="center"/>
          </w:tcPr>
          <w:p w14:paraId="535E0E4B" w14:textId="72C1BA6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Maio</w:t>
            </w:r>
          </w:p>
        </w:tc>
        <w:tc>
          <w:tcPr>
            <w:tcW w:w="2201" w:type="dxa"/>
            <w:vAlign w:val="center"/>
          </w:tcPr>
          <w:p w14:paraId="5A572717" w14:textId="0D19137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1550</w:t>
            </w:r>
          </w:p>
        </w:tc>
        <w:tc>
          <w:tcPr>
            <w:tcW w:w="2268" w:type="dxa"/>
            <w:vAlign w:val="center"/>
          </w:tcPr>
          <w:p w14:paraId="5C838102" w14:textId="160C23B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9,70%</w:t>
            </w:r>
          </w:p>
        </w:tc>
      </w:tr>
      <w:tr w:rsidR="00CC6EC1" w14:paraId="0686DF70" w14:textId="77777777" w:rsidTr="00CC6EC1">
        <w:tc>
          <w:tcPr>
            <w:tcW w:w="1174" w:type="dxa"/>
            <w:vAlign w:val="center"/>
          </w:tcPr>
          <w:p w14:paraId="2020AA24" w14:textId="6AC3878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Junho</w:t>
            </w:r>
          </w:p>
        </w:tc>
        <w:tc>
          <w:tcPr>
            <w:tcW w:w="2201" w:type="dxa"/>
            <w:vAlign w:val="center"/>
          </w:tcPr>
          <w:p w14:paraId="202BF1DC" w14:textId="6A3475D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1700</w:t>
            </w:r>
          </w:p>
        </w:tc>
        <w:tc>
          <w:tcPr>
            <w:tcW w:w="2268" w:type="dxa"/>
            <w:vAlign w:val="center"/>
          </w:tcPr>
          <w:p w14:paraId="50EA4309" w14:textId="799A248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2,90%</w:t>
            </w:r>
          </w:p>
        </w:tc>
      </w:tr>
      <w:tr w:rsidR="00CC6EC1" w14:paraId="5E869CBE" w14:textId="77777777" w:rsidTr="00CC6EC1">
        <w:tc>
          <w:tcPr>
            <w:tcW w:w="1174" w:type="dxa"/>
            <w:vAlign w:val="center"/>
          </w:tcPr>
          <w:p w14:paraId="7F368262" w14:textId="2978444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Julho</w:t>
            </w:r>
          </w:p>
        </w:tc>
        <w:tc>
          <w:tcPr>
            <w:tcW w:w="2201" w:type="dxa"/>
            <w:vAlign w:val="center"/>
          </w:tcPr>
          <w:p w14:paraId="6934DA5E" w14:textId="05E1488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1733</w:t>
            </w:r>
          </w:p>
        </w:tc>
        <w:tc>
          <w:tcPr>
            <w:tcW w:w="2268" w:type="dxa"/>
            <w:vAlign w:val="center"/>
          </w:tcPr>
          <w:p w14:paraId="2BAA303A" w14:textId="2EA7C42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6,70%</w:t>
            </w:r>
          </w:p>
        </w:tc>
      </w:tr>
      <w:tr w:rsidR="00CC6EC1" w14:paraId="16CACB71" w14:textId="77777777" w:rsidTr="00CC6EC1">
        <w:tc>
          <w:tcPr>
            <w:tcW w:w="1174" w:type="dxa"/>
            <w:vAlign w:val="center"/>
          </w:tcPr>
          <w:p w14:paraId="6D381411" w14:textId="751DAC1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Agosto</w:t>
            </w:r>
          </w:p>
        </w:tc>
        <w:tc>
          <w:tcPr>
            <w:tcW w:w="2201" w:type="dxa"/>
            <w:vAlign w:val="center"/>
          </w:tcPr>
          <w:p w14:paraId="1B66B15C" w14:textId="0E60D67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1850</w:t>
            </w:r>
          </w:p>
        </w:tc>
        <w:tc>
          <w:tcPr>
            <w:tcW w:w="2268" w:type="dxa"/>
            <w:vAlign w:val="center"/>
          </w:tcPr>
          <w:p w14:paraId="4DAEE087" w14:textId="34104582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-10,80%</w:t>
            </w:r>
          </w:p>
        </w:tc>
      </w:tr>
      <w:tr w:rsidR="00CC6EC1" w14:paraId="6D5BFFCF" w14:textId="77777777" w:rsidTr="00CC6EC1">
        <w:tc>
          <w:tcPr>
            <w:tcW w:w="1174" w:type="dxa"/>
            <w:vAlign w:val="center"/>
          </w:tcPr>
          <w:p w14:paraId="7CEB7A53" w14:textId="6F47617E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Setembro</w:t>
            </w:r>
          </w:p>
        </w:tc>
        <w:tc>
          <w:tcPr>
            <w:tcW w:w="2201" w:type="dxa"/>
            <w:vAlign w:val="center"/>
          </w:tcPr>
          <w:p w14:paraId="70C0BEE8" w14:textId="207413B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2268" w:type="dxa"/>
            <w:vAlign w:val="center"/>
          </w:tcPr>
          <w:p w14:paraId="2D68B4C1" w14:textId="202601F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-31,40%</w:t>
            </w:r>
          </w:p>
        </w:tc>
      </w:tr>
      <w:tr w:rsidR="00CC6EC1" w14:paraId="68EAA446" w14:textId="77777777" w:rsidTr="00CC6EC1">
        <w:tc>
          <w:tcPr>
            <w:tcW w:w="1174" w:type="dxa"/>
            <w:vAlign w:val="center"/>
          </w:tcPr>
          <w:p w14:paraId="7D719F1B" w14:textId="6D26456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Outubro</w:t>
            </w:r>
          </w:p>
        </w:tc>
        <w:tc>
          <w:tcPr>
            <w:tcW w:w="2201" w:type="dxa"/>
            <w:vAlign w:val="center"/>
          </w:tcPr>
          <w:p w14:paraId="0AF1D934" w14:textId="704291F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1125</w:t>
            </w:r>
          </w:p>
        </w:tc>
        <w:tc>
          <w:tcPr>
            <w:tcW w:w="2268" w:type="dxa"/>
            <w:vAlign w:val="center"/>
          </w:tcPr>
          <w:p w14:paraId="7B26663F" w14:textId="44E64DB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-42,20%</w:t>
            </w:r>
          </w:p>
        </w:tc>
      </w:tr>
      <w:tr w:rsidR="00CC6EC1" w14:paraId="7909C48C" w14:textId="77777777" w:rsidTr="00CC6EC1">
        <w:tc>
          <w:tcPr>
            <w:tcW w:w="1174" w:type="dxa"/>
            <w:vAlign w:val="center"/>
          </w:tcPr>
          <w:p w14:paraId="0CACFF47" w14:textId="5240BDCC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Novembro</w:t>
            </w:r>
          </w:p>
        </w:tc>
        <w:tc>
          <w:tcPr>
            <w:tcW w:w="2201" w:type="dxa"/>
            <w:vAlign w:val="center"/>
          </w:tcPr>
          <w:p w14:paraId="63CA0535" w14:textId="18BE242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2268" w:type="dxa"/>
            <w:vAlign w:val="center"/>
          </w:tcPr>
          <w:p w14:paraId="5836A7DB" w14:textId="517E05B2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-7,70%</w:t>
            </w:r>
          </w:p>
        </w:tc>
      </w:tr>
      <w:tr w:rsidR="00CC6EC1" w14:paraId="5C8D8C13" w14:textId="77777777" w:rsidTr="00CC6EC1">
        <w:tc>
          <w:tcPr>
            <w:tcW w:w="1174" w:type="dxa"/>
            <w:vAlign w:val="center"/>
          </w:tcPr>
          <w:p w14:paraId="09C1D23B" w14:textId="6AAD5E7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Dezembro</w:t>
            </w:r>
          </w:p>
        </w:tc>
        <w:tc>
          <w:tcPr>
            <w:tcW w:w="2201" w:type="dxa"/>
            <w:vAlign w:val="center"/>
          </w:tcPr>
          <w:p w14:paraId="6BAAE6AA" w14:textId="180E158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68" w:type="dxa"/>
            <w:vAlign w:val="center"/>
          </w:tcPr>
          <w:p w14:paraId="166001AB" w14:textId="70F55865" w:rsidR="00CC6EC1" w:rsidRDefault="00251C4B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0%</w:t>
            </w:r>
          </w:p>
        </w:tc>
      </w:tr>
    </w:tbl>
    <w:p w14:paraId="1CFD231F" w14:textId="77777777" w:rsidR="00730C9D" w:rsidRDefault="00730C9D" w:rsidP="00730C9D">
      <w:pPr>
        <w:ind w:left="1440"/>
        <w:rPr>
          <w:lang w:val="pt-BR"/>
        </w:rPr>
      </w:pPr>
    </w:p>
    <w:p w14:paraId="344531B9" w14:textId="77777777" w:rsidR="00E71ECB" w:rsidRPr="00E71ECB" w:rsidRDefault="00E71ECB" w:rsidP="00E71ECB">
      <w:pPr>
        <w:ind w:left="0"/>
        <w:rPr>
          <w:lang w:val="pt-BR"/>
        </w:rPr>
      </w:pPr>
      <w:r w:rsidRPr="00E71ECB">
        <w:rPr>
          <w:lang w:val="pt-BR"/>
        </w:rPr>
        <w:t>Ao implementar uma API de clima, nosso sistema torna-se mais eficiente e preciso na análise do consumo de água. Essa precisão é alcançada através da comparação das condições climáticas atuais com as de meses anteriores, bem como pela análise do consumo de água em relação a temperaturas específicas nos dias subsequentes.</w:t>
      </w:r>
    </w:p>
    <w:p w14:paraId="5D9153C2" w14:textId="77777777" w:rsidR="00E71ECB" w:rsidRPr="00E71ECB" w:rsidRDefault="00E71ECB" w:rsidP="00E71ECB">
      <w:pPr>
        <w:ind w:left="0"/>
        <w:rPr>
          <w:lang w:val="pt-BR"/>
        </w:rPr>
      </w:pPr>
      <w:r w:rsidRPr="00E71ECB">
        <w:rPr>
          <w:lang w:val="pt-BR"/>
        </w:rPr>
        <w:t>Essa abordagem oferece vários benefícios:</w:t>
      </w:r>
    </w:p>
    <w:p w14:paraId="2B47133E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Análise Sazonal</w:t>
      </w:r>
      <w:r w:rsidRPr="00E71ECB">
        <w:rPr>
          <w:lang w:val="pt-BR"/>
        </w:rPr>
        <w:t>: Ao estudar os dados históricos, conseguimos identificar padrões de consumo de água em diferentes estações do ano. Por exemplo, em meses quentes, como dezembro a fevereiro, é comum observar um aumento na demanda de água devido à maior evapotranspiração das plantas e à necessidade de irrigação. Isso nos ajuda a entender como o clima afeta o uso de água ao longo do ano.</w:t>
      </w:r>
    </w:p>
    <w:p w14:paraId="60B9FC3A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Ajuste da Média de Consumo Diário (MCD)</w:t>
      </w:r>
      <w:r w:rsidRPr="00E71ECB">
        <w:rPr>
          <w:lang w:val="pt-BR"/>
        </w:rPr>
        <w:t>: Utilizando a API, podemos calcular a MCD levando em consideração as temperaturas dos dias anteriores. Se o sistema registrar que, em dias anteriores com temperaturas similares, o consumo de água foi elevado, podemos ajustar a MCD para refletir essas condições. Por exemplo, se em um dia de 30°C o consumo foi de 6.000 litros, e a previsão indica temperaturas semelhantes, podemos prever que o consumo nos próximos dias será igualmente alto.</w:t>
      </w:r>
    </w:p>
    <w:p w14:paraId="5A0E1A94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Previsão Baseada em Condições Meteorológicas</w:t>
      </w:r>
      <w:r w:rsidRPr="00E71ECB">
        <w:rPr>
          <w:lang w:val="pt-BR"/>
        </w:rPr>
        <w:t xml:space="preserve">: Com a capacidade de comparar dados atuais com históricos, podemos prever o consumo de água em dias futuros. Por exemplo, se a previsão indica uma sequência de dias quentes, a MCD pode ser ajustada </w:t>
      </w:r>
      <w:r w:rsidRPr="00E71ECB">
        <w:rPr>
          <w:lang w:val="pt-BR"/>
        </w:rPr>
        <w:lastRenderedPageBreak/>
        <w:t>para cima, baseando-se em padrões anteriores de consumo sob condições climáticas semelhantes.</w:t>
      </w:r>
    </w:p>
    <w:p w14:paraId="22535957" w14:textId="77777777" w:rsidR="00626BE3" w:rsidRPr="00626BE3" w:rsidRDefault="00626BE3" w:rsidP="00626BE3">
      <w:pPr>
        <w:rPr>
          <w:b/>
          <w:bCs/>
          <w:sz w:val="28"/>
          <w:szCs w:val="36"/>
          <w:lang w:val="pt-BR" w:bidi="pt-BR"/>
        </w:rPr>
      </w:pPr>
    </w:p>
    <w:p w14:paraId="21E05D08" w14:textId="77777777" w:rsidR="00626BE3" w:rsidRPr="00626BE3" w:rsidRDefault="00626BE3" w:rsidP="00626BE3">
      <w:pPr>
        <w:pStyle w:val="Ttulo1"/>
        <w:ind w:left="720"/>
        <w:rPr>
          <w:sz w:val="28"/>
          <w:szCs w:val="28"/>
          <w:lang w:val="pt-BR"/>
        </w:rPr>
      </w:pPr>
    </w:p>
    <w:p w14:paraId="14EAB6BD" w14:textId="77777777" w:rsidR="0036516B" w:rsidRDefault="0036516B" w:rsidP="00875D51">
      <w:pPr>
        <w:pStyle w:val="Ttulo1"/>
        <w:rPr>
          <w:sz w:val="28"/>
          <w:szCs w:val="28"/>
          <w:lang w:val="pt-BR"/>
        </w:rPr>
      </w:pPr>
    </w:p>
    <w:p w14:paraId="5C274F40" w14:textId="77777777" w:rsidR="003F71E8" w:rsidRDefault="003F71E8" w:rsidP="00875D51">
      <w:pPr>
        <w:pStyle w:val="Ttulo1"/>
        <w:rPr>
          <w:sz w:val="28"/>
          <w:szCs w:val="28"/>
          <w:lang w:val="pt-BR"/>
        </w:rPr>
      </w:pPr>
    </w:p>
    <w:p w14:paraId="1B0A570D" w14:textId="77777777" w:rsidR="003F71E8" w:rsidRPr="00201CAE" w:rsidRDefault="003F71E8" w:rsidP="00875D51">
      <w:pPr>
        <w:pStyle w:val="Ttulo1"/>
        <w:rPr>
          <w:sz w:val="28"/>
          <w:szCs w:val="28"/>
          <w:u w:val="single"/>
        </w:rPr>
      </w:pPr>
    </w:p>
    <w:sectPr w:rsidR="003F71E8" w:rsidRPr="00201CAE" w:rsidSect="00A92C1D">
      <w:headerReference w:type="default" r:id="rId15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20CF9" w14:textId="77777777" w:rsidR="00FC52FE" w:rsidRDefault="00FC52FE" w:rsidP="001E7D29">
      <w:pPr>
        <w:spacing w:after="0" w:line="240" w:lineRule="auto"/>
      </w:pPr>
      <w:r>
        <w:separator/>
      </w:r>
    </w:p>
  </w:endnote>
  <w:endnote w:type="continuationSeparator" w:id="0">
    <w:p w14:paraId="51C75DC6" w14:textId="77777777" w:rsidR="00FC52FE" w:rsidRDefault="00FC52FE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5E91C" w14:textId="77777777" w:rsidR="00FC52FE" w:rsidRDefault="00FC52FE" w:rsidP="001E7D29">
      <w:pPr>
        <w:spacing w:after="0" w:line="240" w:lineRule="auto"/>
      </w:pPr>
      <w:r>
        <w:separator/>
      </w:r>
    </w:p>
  </w:footnote>
  <w:footnote w:type="continuationSeparator" w:id="0">
    <w:p w14:paraId="6FCF61FF" w14:textId="77777777" w:rsidR="00FC52FE" w:rsidRDefault="00FC52FE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0350D8"/>
    <w:multiLevelType w:val="multilevel"/>
    <w:tmpl w:val="72F8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B270DC5"/>
    <w:multiLevelType w:val="multilevel"/>
    <w:tmpl w:val="CF14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982F40"/>
    <w:multiLevelType w:val="multilevel"/>
    <w:tmpl w:val="A81E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9FC2825"/>
    <w:multiLevelType w:val="multilevel"/>
    <w:tmpl w:val="900A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29111A"/>
    <w:multiLevelType w:val="multilevel"/>
    <w:tmpl w:val="71F6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BB06CBC"/>
    <w:multiLevelType w:val="multilevel"/>
    <w:tmpl w:val="68F4B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5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6" w15:restartNumberingAfterBreak="0">
    <w:nsid w:val="7F577A27"/>
    <w:multiLevelType w:val="multilevel"/>
    <w:tmpl w:val="1DC0B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5939729">
    <w:abstractNumId w:val="41"/>
  </w:num>
  <w:num w:numId="2" w16cid:durableId="1741561239">
    <w:abstractNumId w:val="20"/>
  </w:num>
  <w:num w:numId="3" w16cid:durableId="1476794639">
    <w:abstractNumId w:val="21"/>
  </w:num>
  <w:num w:numId="4" w16cid:durableId="906110401">
    <w:abstractNumId w:val="12"/>
  </w:num>
  <w:num w:numId="5" w16cid:durableId="779228212">
    <w:abstractNumId w:val="42"/>
  </w:num>
  <w:num w:numId="6" w16cid:durableId="465778041">
    <w:abstractNumId w:val="9"/>
  </w:num>
  <w:num w:numId="7" w16cid:durableId="412943255">
    <w:abstractNumId w:val="7"/>
  </w:num>
  <w:num w:numId="8" w16cid:durableId="1789542313">
    <w:abstractNumId w:val="6"/>
  </w:num>
  <w:num w:numId="9" w16cid:durableId="1226841031">
    <w:abstractNumId w:val="5"/>
  </w:num>
  <w:num w:numId="10" w16cid:durableId="501970609">
    <w:abstractNumId w:val="4"/>
  </w:num>
  <w:num w:numId="11" w16cid:durableId="1980840575">
    <w:abstractNumId w:val="8"/>
  </w:num>
  <w:num w:numId="12" w16cid:durableId="1751122224">
    <w:abstractNumId w:val="3"/>
  </w:num>
  <w:num w:numId="13" w16cid:durableId="610360543">
    <w:abstractNumId w:val="2"/>
  </w:num>
  <w:num w:numId="14" w16cid:durableId="893005532">
    <w:abstractNumId w:val="1"/>
  </w:num>
  <w:num w:numId="15" w16cid:durableId="131412865">
    <w:abstractNumId w:val="0"/>
  </w:num>
  <w:num w:numId="16" w16cid:durableId="1534152500">
    <w:abstractNumId w:val="13"/>
  </w:num>
  <w:num w:numId="17" w16cid:durableId="1735277720">
    <w:abstractNumId w:val="19"/>
  </w:num>
  <w:num w:numId="18" w16cid:durableId="1426918073">
    <w:abstractNumId w:val="17"/>
  </w:num>
  <w:num w:numId="19" w16cid:durableId="1537965030">
    <w:abstractNumId w:val="16"/>
  </w:num>
  <w:num w:numId="20" w16cid:durableId="1096365837">
    <w:abstractNumId w:val="14"/>
  </w:num>
  <w:num w:numId="21" w16cid:durableId="181363014">
    <w:abstractNumId w:val="24"/>
  </w:num>
  <w:num w:numId="22" w16cid:durableId="1115561476">
    <w:abstractNumId w:val="3"/>
    <w:lvlOverride w:ilvl="0">
      <w:startOverride w:val="1"/>
    </w:lvlOverride>
  </w:num>
  <w:num w:numId="23" w16cid:durableId="954674829">
    <w:abstractNumId w:val="3"/>
    <w:lvlOverride w:ilvl="0">
      <w:startOverride w:val="1"/>
    </w:lvlOverride>
  </w:num>
  <w:num w:numId="24" w16cid:durableId="1609002869">
    <w:abstractNumId w:val="2"/>
    <w:lvlOverride w:ilvl="0">
      <w:startOverride w:val="1"/>
    </w:lvlOverride>
  </w:num>
  <w:num w:numId="25" w16cid:durableId="1961837195">
    <w:abstractNumId w:val="36"/>
  </w:num>
  <w:num w:numId="26" w16cid:durableId="1542326613">
    <w:abstractNumId w:val="11"/>
  </w:num>
  <w:num w:numId="27" w16cid:durableId="1434672464">
    <w:abstractNumId w:val="25"/>
  </w:num>
  <w:num w:numId="28" w16cid:durableId="400522424">
    <w:abstractNumId w:val="11"/>
  </w:num>
  <w:num w:numId="29" w16cid:durableId="66851463">
    <w:abstractNumId w:val="35"/>
  </w:num>
  <w:num w:numId="30" w16cid:durableId="338771862">
    <w:abstractNumId w:val="26"/>
  </w:num>
  <w:num w:numId="31" w16cid:durableId="1068262606">
    <w:abstractNumId w:val="45"/>
  </w:num>
  <w:num w:numId="32" w16cid:durableId="1541553556">
    <w:abstractNumId w:val="37"/>
  </w:num>
  <w:num w:numId="33" w16cid:durableId="223302121">
    <w:abstractNumId w:val="18"/>
  </w:num>
  <w:num w:numId="34" w16cid:durableId="932862799">
    <w:abstractNumId w:val="29"/>
  </w:num>
  <w:num w:numId="35" w16cid:durableId="345716200">
    <w:abstractNumId w:val="10"/>
  </w:num>
  <w:num w:numId="36" w16cid:durableId="129784565">
    <w:abstractNumId w:val="30"/>
  </w:num>
  <w:num w:numId="37" w16cid:durableId="111288492">
    <w:abstractNumId w:val="34"/>
  </w:num>
  <w:num w:numId="38" w16cid:durableId="654648481">
    <w:abstractNumId w:val="27"/>
  </w:num>
  <w:num w:numId="39" w16cid:durableId="1361398006">
    <w:abstractNumId w:val="44"/>
  </w:num>
  <w:num w:numId="40" w16cid:durableId="350685829">
    <w:abstractNumId w:val="32"/>
  </w:num>
  <w:num w:numId="41" w16cid:durableId="1543857305">
    <w:abstractNumId w:val="22"/>
  </w:num>
  <w:num w:numId="42" w16cid:durableId="38090636">
    <w:abstractNumId w:val="33"/>
  </w:num>
  <w:num w:numId="43" w16cid:durableId="1445534323">
    <w:abstractNumId w:val="38"/>
  </w:num>
  <w:num w:numId="44" w16cid:durableId="1031034635">
    <w:abstractNumId w:val="15"/>
  </w:num>
  <w:num w:numId="45" w16cid:durableId="672799927">
    <w:abstractNumId w:val="43"/>
  </w:num>
  <w:num w:numId="46" w16cid:durableId="1747452975">
    <w:abstractNumId w:val="40"/>
  </w:num>
  <w:num w:numId="47" w16cid:durableId="829248028">
    <w:abstractNumId w:val="28"/>
  </w:num>
  <w:num w:numId="48" w16cid:durableId="139003556">
    <w:abstractNumId w:val="23"/>
  </w:num>
  <w:num w:numId="49" w16cid:durableId="1824617791">
    <w:abstractNumId w:val="39"/>
  </w:num>
  <w:num w:numId="50" w16cid:durableId="403259867">
    <w:abstractNumId w:val="31"/>
  </w:num>
  <w:num w:numId="51" w16cid:durableId="172833808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0"/>
    <w:rsid w:val="00010AED"/>
    <w:rsid w:val="00016839"/>
    <w:rsid w:val="000268AF"/>
    <w:rsid w:val="00037EED"/>
    <w:rsid w:val="00040B14"/>
    <w:rsid w:val="0004642D"/>
    <w:rsid w:val="0004732F"/>
    <w:rsid w:val="0005201C"/>
    <w:rsid w:val="0005274D"/>
    <w:rsid w:val="00054EDD"/>
    <w:rsid w:val="00057671"/>
    <w:rsid w:val="00067867"/>
    <w:rsid w:val="00073C33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5218"/>
    <w:rsid w:val="001269DE"/>
    <w:rsid w:val="00131A52"/>
    <w:rsid w:val="0013487F"/>
    <w:rsid w:val="00140DAE"/>
    <w:rsid w:val="00143AF6"/>
    <w:rsid w:val="0015180F"/>
    <w:rsid w:val="00154778"/>
    <w:rsid w:val="00170917"/>
    <w:rsid w:val="001746FC"/>
    <w:rsid w:val="00193653"/>
    <w:rsid w:val="001A3B8D"/>
    <w:rsid w:val="001C329C"/>
    <w:rsid w:val="001D2B7D"/>
    <w:rsid w:val="001D6A7A"/>
    <w:rsid w:val="001E0817"/>
    <w:rsid w:val="001E7D29"/>
    <w:rsid w:val="001F107E"/>
    <w:rsid w:val="001F440A"/>
    <w:rsid w:val="001F461B"/>
    <w:rsid w:val="00201CAE"/>
    <w:rsid w:val="002404F5"/>
    <w:rsid w:val="00251C4B"/>
    <w:rsid w:val="002603B1"/>
    <w:rsid w:val="002637F4"/>
    <w:rsid w:val="0027014B"/>
    <w:rsid w:val="00275260"/>
    <w:rsid w:val="00276FA1"/>
    <w:rsid w:val="00281083"/>
    <w:rsid w:val="00285B87"/>
    <w:rsid w:val="002877EC"/>
    <w:rsid w:val="00291B4A"/>
    <w:rsid w:val="00292504"/>
    <w:rsid w:val="002A3435"/>
    <w:rsid w:val="002A7385"/>
    <w:rsid w:val="002C3D7E"/>
    <w:rsid w:val="0032131A"/>
    <w:rsid w:val="003310BF"/>
    <w:rsid w:val="00333DF8"/>
    <w:rsid w:val="003366B0"/>
    <w:rsid w:val="0033728F"/>
    <w:rsid w:val="00344685"/>
    <w:rsid w:val="00352B99"/>
    <w:rsid w:val="00357641"/>
    <w:rsid w:val="00360B6E"/>
    <w:rsid w:val="00361017"/>
    <w:rsid w:val="00361DEE"/>
    <w:rsid w:val="0036516B"/>
    <w:rsid w:val="00394EF4"/>
    <w:rsid w:val="003A2ED0"/>
    <w:rsid w:val="003A6353"/>
    <w:rsid w:val="003A7089"/>
    <w:rsid w:val="003B16AA"/>
    <w:rsid w:val="003C4C36"/>
    <w:rsid w:val="003E0DB5"/>
    <w:rsid w:val="003F71E8"/>
    <w:rsid w:val="00410612"/>
    <w:rsid w:val="00410A3C"/>
    <w:rsid w:val="00411F8B"/>
    <w:rsid w:val="004222F1"/>
    <w:rsid w:val="004230D9"/>
    <w:rsid w:val="004321B2"/>
    <w:rsid w:val="00450549"/>
    <w:rsid w:val="00450670"/>
    <w:rsid w:val="004724BD"/>
    <w:rsid w:val="00474F5B"/>
    <w:rsid w:val="0047625F"/>
    <w:rsid w:val="00477352"/>
    <w:rsid w:val="004917C4"/>
    <w:rsid w:val="00491C23"/>
    <w:rsid w:val="004A612D"/>
    <w:rsid w:val="004B5B43"/>
    <w:rsid w:val="004B5C09"/>
    <w:rsid w:val="004D400A"/>
    <w:rsid w:val="004E227E"/>
    <w:rsid w:val="004F5660"/>
    <w:rsid w:val="00500DD1"/>
    <w:rsid w:val="0050224E"/>
    <w:rsid w:val="005121B1"/>
    <w:rsid w:val="00515252"/>
    <w:rsid w:val="00521AE3"/>
    <w:rsid w:val="00532A4A"/>
    <w:rsid w:val="00532DFE"/>
    <w:rsid w:val="00535697"/>
    <w:rsid w:val="00535B54"/>
    <w:rsid w:val="00554276"/>
    <w:rsid w:val="00564D17"/>
    <w:rsid w:val="005758DE"/>
    <w:rsid w:val="00582A5E"/>
    <w:rsid w:val="005A1581"/>
    <w:rsid w:val="005A725A"/>
    <w:rsid w:val="005B05DD"/>
    <w:rsid w:val="005B6E1C"/>
    <w:rsid w:val="005D69DC"/>
    <w:rsid w:val="005E0ED9"/>
    <w:rsid w:val="005F1F3A"/>
    <w:rsid w:val="00606FD9"/>
    <w:rsid w:val="00616B41"/>
    <w:rsid w:val="00620AE8"/>
    <w:rsid w:val="00624C95"/>
    <w:rsid w:val="00626BE3"/>
    <w:rsid w:val="0064169E"/>
    <w:rsid w:val="0064628C"/>
    <w:rsid w:val="00647254"/>
    <w:rsid w:val="0065214E"/>
    <w:rsid w:val="00655EE2"/>
    <w:rsid w:val="00662ED6"/>
    <w:rsid w:val="006711A6"/>
    <w:rsid w:val="00672849"/>
    <w:rsid w:val="00680296"/>
    <w:rsid w:val="00681BDC"/>
    <w:rsid w:val="006853BC"/>
    <w:rsid w:val="00687389"/>
    <w:rsid w:val="006928C1"/>
    <w:rsid w:val="00693081"/>
    <w:rsid w:val="006B7802"/>
    <w:rsid w:val="006C24BD"/>
    <w:rsid w:val="006C4B0E"/>
    <w:rsid w:val="006D5463"/>
    <w:rsid w:val="006E015E"/>
    <w:rsid w:val="006E3C09"/>
    <w:rsid w:val="006F03D4"/>
    <w:rsid w:val="00700B1F"/>
    <w:rsid w:val="00710646"/>
    <w:rsid w:val="00721855"/>
    <w:rsid w:val="007257E9"/>
    <w:rsid w:val="00725877"/>
    <w:rsid w:val="00730C9D"/>
    <w:rsid w:val="00736152"/>
    <w:rsid w:val="00740105"/>
    <w:rsid w:val="00744B1E"/>
    <w:rsid w:val="00753A51"/>
    <w:rsid w:val="00756D9C"/>
    <w:rsid w:val="007619A4"/>
    <w:rsid w:val="007619BD"/>
    <w:rsid w:val="00764C57"/>
    <w:rsid w:val="00770874"/>
    <w:rsid w:val="00771C24"/>
    <w:rsid w:val="007809B0"/>
    <w:rsid w:val="00781863"/>
    <w:rsid w:val="0078447C"/>
    <w:rsid w:val="007846B7"/>
    <w:rsid w:val="00785F18"/>
    <w:rsid w:val="0079365E"/>
    <w:rsid w:val="007D56BD"/>
    <w:rsid w:val="007D5836"/>
    <w:rsid w:val="007E346A"/>
    <w:rsid w:val="007F20E4"/>
    <w:rsid w:val="007F239D"/>
    <w:rsid w:val="007F2E08"/>
    <w:rsid w:val="007F34A4"/>
    <w:rsid w:val="00800CF9"/>
    <w:rsid w:val="00815563"/>
    <w:rsid w:val="008240DA"/>
    <w:rsid w:val="008429E5"/>
    <w:rsid w:val="00867C50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E3C0E"/>
    <w:rsid w:val="008E421A"/>
    <w:rsid w:val="008E476B"/>
    <w:rsid w:val="0092796B"/>
    <w:rsid w:val="00927C63"/>
    <w:rsid w:val="00930DC1"/>
    <w:rsid w:val="00932F50"/>
    <w:rsid w:val="0094637B"/>
    <w:rsid w:val="00955A78"/>
    <w:rsid w:val="00965D2E"/>
    <w:rsid w:val="009921B8"/>
    <w:rsid w:val="009B4146"/>
    <w:rsid w:val="009D4984"/>
    <w:rsid w:val="009D6901"/>
    <w:rsid w:val="009F0A55"/>
    <w:rsid w:val="009F4E19"/>
    <w:rsid w:val="00A07662"/>
    <w:rsid w:val="00A21B71"/>
    <w:rsid w:val="00A24FF1"/>
    <w:rsid w:val="00A3439E"/>
    <w:rsid w:val="00A37F9E"/>
    <w:rsid w:val="00A40085"/>
    <w:rsid w:val="00A47DF6"/>
    <w:rsid w:val="00A60E11"/>
    <w:rsid w:val="00A63D35"/>
    <w:rsid w:val="00A9231C"/>
    <w:rsid w:val="00A92C1D"/>
    <w:rsid w:val="00A97D40"/>
    <w:rsid w:val="00AA0B0F"/>
    <w:rsid w:val="00AA2532"/>
    <w:rsid w:val="00AE1F88"/>
    <w:rsid w:val="00AE361F"/>
    <w:rsid w:val="00AE5370"/>
    <w:rsid w:val="00AE6F39"/>
    <w:rsid w:val="00B03252"/>
    <w:rsid w:val="00B247A9"/>
    <w:rsid w:val="00B41759"/>
    <w:rsid w:val="00B435B5"/>
    <w:rsid w:val="00B565D8"/>
    <w:rsid w:val="00B5779A"/>
    <w:rsid w:val="00B601D4"/>
    <w:rsid w:val="00B64D24"/>
    <w:rsid w:val="00B7147D"/>
    <w:rsid w:val="00B75CFC"/>
    <w:rsid w:val="00B853F9"/>
    <w:rsid w:val="00BB018B"/>
    <w:rsid w:val="00BD0647"/>
    <w:rsid w:val="00BD1747"/>
    <w:rsid w:val="00BD2B06"/>
    <w:rsid w:val="00BE4ADC"/>
    <w:rsid w:val="00C1396A"/>
    <w:rsid w:val="00C14973"/>
    <w:rsid w:val="00C1643D"/>
    <w:rsid w:val="00C24818"/>
    <w:rsid w:val="00C261A9"/>
    <w:rsid w:val="00C30736"/>
    <w:rsid w:val="00C419D1"/>
    <w:rsid w:val="00C42793"/>
    <w:rsid w:val="00C47179"/>
    <w:rsid w:val="00C51C89"/>
    <w:rsid w:val="00C5505D"/>
    <w:rsid w:val="00C56A59"/>
    <w:rsid w:val="00C601ED"/>
    <w:rsid w:val="00C7421E"/>
    <w:rsid w:val="00C7667B"/>
    <w:rsid w:val="00CA2336"/>
    <w:rsid w:val="00CB00B0"/>
    <w:rsid w:val="00CC6EC1"/>
    <w:rsid w:val="00CE5A5C"/>
    <w:rsid w:val="00D24188"/>
    <w:rsid w:val="00D31AB7"/>
    <w:rsid w:val="00D34BC4"/>
    <w:rsid w:val="00D43F64"/>
    <w:rsid w:val="00D50D23"/>
    <w:rsid w:val="00D512BB"/>
    <w:rsid w:val="00D5303D"/>
    <w:rsid w:val="00D542B0"/>
    <w:rsid w:val="00D84463"/>
    <w:rsid w:val="00D94A6B"/>
    <w:rsid w:val="00D94BE0"/>
    <w:rsid w:val="00DA3B1A"/>
    <w:rsid w:val="00DC6078"/>
    <w:rsid w:val="00DC79AD"/>
    <w:rsid w:val="00DD2075"/>
    <w:rsid w:val="00DE5E70"/>
    <w:rsid w:val="00DE61F0"/>
    <w:rsid w:val="00DF2868"/>
    <w:rsid w:val="00DF2D4C"/>
    <w:rsid w:val="00E1036D"/>
    <w:rsid w:val="00E112AF"/>
    <w:rsid w:val="00E17712"/>
    <w:rsid w:val="00E463CF"/>
    <w:rsid w:val="00E473D1"/>
    <w:rsid w:val="00E557A0"/>
    <w:rsid w:val="00E55D6D"/>
    <w:rsid w:val="00E71ECB"/>
    <w:rsid w:val="00E91013"/>
    <w:rsid w:val="00EE0D61"/>
    <w:rsid w:val="00EE29B3"/>
    <w:rsid w:val="00EF2320"/>
    <w:rsid w:val="00EF6435"/>
    <w:rsid w:val="00F10F6B"/>
    <w:rsid w:val="00F23697"/>
    <w:rsid w:val="00F36BB7"/>
    <w:rsid w:val="00F418BB"/>
    <w:rsid w:val="00F43535"/>
    <w:rsid w:val="00F51807"/>
    <w:rsid w:val="00F53767"/>
    <w:rsid w:val="00F71E81"/>
    <w:rsid w:val="00F76079"/>
    <w:rsid w:val="00F85F54"/>
    <w:rsid w:val="00F87EAA"/>
    <w:rsid w:val="00F92B25"/>
    <w:rsid w:val="00FA3F4A"/>
    <w:rsid w:val="00FB087E"/>
    <w:rsid w:val="00FB3809"/>
    <w:rsid w:val="00FC52FE"/>
    <w:rsid w:val="00FD0F6B"/>
    <w:rsid w:val="00FD6CAB"/>
    <w:rsid w:val="00FE6B6C"/>
    <w:rsid w:val="00FF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  <w15:docId w15:val="{9AE0CDC3-9905-472E-B0B5-909F0BC3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gov.br/ana/pt-br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/Users/leosa/Downloads/Atlas%20irriga%C3%A7%C3%A3o_2%20ed.%20(1)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202</TotalTime>
  <Pages>6</Pages>
  <Words>835</Words>
  <Characters>4511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>Leonardo Sardinha</cp:lastModifiedBy>
  <cp:revision>122</cp:revision>
  <dcterms:created xsi:type="dcterms:W3CDTF">2024-10-06T21:58:00Z</dcterms:created>
  <dcterms:modified xsi:type="dcterms:W3CDTF">2024-11-01T01:18:00Z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